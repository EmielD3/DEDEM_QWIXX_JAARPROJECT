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995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5"/>
        <w:gridCol w:w="3969"/>
        <w:gridCol w:w="2269"/>
        <w:gridCol w:w="1407"/>
      </w:tblGrid>
      <w:tr w:rsidR="00D06888" w14:paraId="5A597395" w14:textId="77777777" w:rsidTr="6F50EE21">
        <w:trPr>
          <w:trHeight w:hRule="exact" w:val="567"/>
        </w:trPr>
        <w:tc>
          <w:tcPr>
            <w:tcW w:w="2305" w:type="dxa"/>
            <w:vMerge w:val="restart"/>
            <w:vAlign w:val="center"/>
          </w:tcPr>
          <w:p w14:paraId="0BDB33D9" w14:textId="77777777" w:rsidR="00D06888" w:rsidRDefault="001B455D" w:rsidP="004C30FC">
            <w:pPr>
              <w:spacing w:after="240"/>
            </w:pPr>
            <w:r w:rsidRPr="002A352C"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4868F614" wp14:editId="69955ABE">
                  <wp:simplePos x="0" y="0"/>
                  <wp:positionH relativeFrom="margin">
                    <wp:posOffset>-60960</wp:posOffset>
                  </wp:positionH>
                  <wp:positionV relativeFrom="margin">
                    <wp:posOffset>-7620</wp:posOffset>
                  </wp:positionV>
                  <wp:extent cx="1371600" cy="1016635"/>
                  <wp:effectExtent l="0" t="0" r="0" b="0"/>
                  <wp:wrapSquare wrapText="bothSides"/>
                  <wp:docPr id="2" name="Afbeelding 2" descr="C:\Users\ramaekerse\Dropbox\viio 2.0\communicatiebeleid\logo's\logo.viio kleur gecomprimeerd brie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" descr="C:\Users\ramaekerse\Dropbox\viio 2.0\communicatiebeleid\logo's\logo.viio kleur gecomprimeerd brie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60C7EC" w14:textId="77777777" w:rsidR="00D06888" w:rsidRDefault="00D06888" w:rsidP="004C30FC">
            <w:pPr>
              <w:spacing w:after="240"/>
            </w:pPr>
          </w:p>
          <w:p w14:paraId="62E29C7F" w14:textId="77777777" w:rsidR="00D06888" w:rsidRDefault="00D06888" w:rsidP="004C30FC">
            <w:pPr>
              <w:spacing w:after="240"/>
              <w:jc w:val="center"/>
            </w:pPr>
          </w:p>
        </w:tc>
        <w:tc>
          <w:tcPr>
            <w:tcW w:w="3969" w:type="dxa"/>
          </w:tcPr>
          <w:p w14:paraId="2A9AA667" w14:textId="6B3B27C9" w:rsidR="00D06888" w:rsidRDefault="51019F60" w:rsidP="51019F60">
            <w:pPr>
              <w:pStyle w:val="Voettekst"/>
              <w:spacing w:after="240"/>
              <w:rPr>
                <w:rFonts w:ascii="Verdana" w:hAnsi="Verdana"/>
                <w:sz w:val="20"/>
                <w:szCs w:val="20"/>
              </w:rPr>
            </w:pPr>
            <w:r w:rsidRPr="51019F60">
              <w:rPr>
                <w:rFonts w:ascii="Verdana" w:hAnsi="Verdana"/>
                <w:b/>
                <w:bCs/>
                <w:sz w:val="20"/>
                <w:szCs w:val="20"/>
              </w:rPr>
              <w:t>Naam</w:t>
            </w:r>
            <w:r w:rsidRPr="51019F60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9F614A">
              <w:rPr>
                <w:rFonts w:ascii="Verdana" w:hAnsi="Verdana"/>
                <w:sz w:val="20"/>
                <w:szCs w:val="20"/>
              </w:rPr>
              <w:t>Emiel Dedrij</w:t>
            </w:r>
          </w:p>
        </w:tc>
        <w:tc>
          <w:tcPr>
            <w:tcW w:w="2269" w:type="dxa"/>
          </w:tcPr>
          <w:p w14:paraId="09EE9756" w14:textId="798EB7D0" w:rsidR="00D06888" w:rsidRDefault="2B966BEC" w:rsidP="2B966BEC">
            <w:pPr>
              <w:pStyle w:val="Voettekst"/>
              <w:spacing w:after="240"/>
              <w:rPr>
                <w:rFonts w:ascii="Verdana" w:hAnsi="Verdana"/>
                <w:sz w:val="20"/>
                <w:szCs w:val="20"/>
              </w:rPr>
            </w:pPr>
            <w:r w:rsidRPr="2B966BEC">
              <w:rPr>
                <w:rFonts w:ascii="Verdana" w:hAnsi="Verdana"/>
                <w:b/>
                <w:bCs/>
                <w:sz w:val="20"/>
                <w:szCs w:val="20"/>
              </w:rPr>
              <w:t>Klas</w:t>
            </w:r>
            <w:r w:rsidRPr="2B966BEC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9F614A">
              <w:rPr>
                <w:rFonts w:ascii="Verdana" w:hAnsi="Verdana"/>
                <w:sz w:val="20"/>
                <w:szCs w:val="20"/>
              </w:rPr>
              <w:t>6ADB</w:t>
            </w:r>
          </w:p>
        </w:tc>
        <w:tc>
          <w:tcPr>
            <w:tcW w:w="1407" w:type="dxa"/>
          </w:tcPr>
          <w:p w14:paraId="21307085" w14:textId="0C74F439" w:rsidR="00D06888" w:rsidRDefault="2B966BEC" w:rsidP="2B966BEC">
            <w:pPr>
              <w:pStyle w:val="Voettekst"/>
              <w:spacing w:after="240"/>
              <w:rPr>
                <w:rFonts w:ascii="Verdana" w:hAnsi="Verdana"/>
                <w:sz w:val="20"/>
                <w:szCs w:val="20"/>
              </w:rPr>
            </w:pPr>
            <w:r w:rsidRPr="2B966BEC">
              <w:rPr>
                <w:rFonts w:ascii="Verdana" w:hAnsi="Verdana"/>
                <w:b/>
                <w:bCs/>
                <w:sz w:val="20"/>
                <w:szCs w:val="20"/>
              </w:rPr>
              <w:t>Nr.</w:t>
            </w:r>
            <w:r w:rsidRPr="2B966BEC">
              <w:rPr>
                <w:rFonts w:ascii="Verdana" w:hAnsi="Verdana"/>
                <w:sz w:val="20"/>
                <w:szCs w:val="20"/>
              </w:rPr>
              <w:t xml:space="preserve">: </w:t>
            </w:r>
            <w:sdt>
              <w:sdtPr>
                <w:rPr>
                  <w:rFonts w:ascii="Verdana" w:hAnsi="Verdana"/>
                  <w:sz w:val="20"/>
                  <w:szCs w:val="20"/>
                </w:rPr>
                <w:id w:val="681977"/>
                <w:placeholder>
                  <w:docPart w:val="76BE4E916F1048D287B4CC912B504609"/>
                </w:placeholder>
              </w:sdtPr>
              <w:sdtContent>
                <w:r w:rsidR="009F614A">
                  <w:rPr>
                    <w:rFonts w:ascii="Verdana" w:hAnsi="Verdana"/>
                    <w:sz w:val="20"/>
                    <w:szCs w:val="20"/>
                  </w:rPr>
                  <w:t>2</w:t>
                </w:r>
              </w:sdtContent>
            </w:sdt>
          </w:p>
        </w:tc>
      </w:tr>
      <w:tr w:rsidR="00D06888" w14:paraId="27642DEC" w14:textId="77777777" w:rsidTr="6F50EE21">
        <w:trPr>
          <w:trHeight w:hRule="exact" w:val="567"/>
        </w:trPr>
        <w:tc>
          <w:tcPr>
            <w:tcW w:w="2305" w:type="dxa"/>
            <w:vMerge/>
            <w:vAlign w:val="center"/>
          </w:tcPr>
          <w:p w14:paraId="34B41018" w14:textId="77777777" w:rsidR="00D06888" w:rsidRDefault="00D06888" w:rsidP="004C30FC">
            <w:pPr>
              <w:spacing w:after="240"/>
            </w:pPr>
          </w:p>
        </w:tc>
        <w:tc>
          <w:tcPr>
            <w:tcW w:w="3969" w:type="dxa"/>
          </w:tcPr>
          <w:p w14:paraId="7ADA30F2" w14:textId="5A4DDFF8" w:rsidR="00D06888" w:rsidRDefault="2B966BEC" w:rsidP="2B966BEC">
            <w:pPr>
              <w:pStyle w:val="Voettekst"/>
              <w:spacing w:after="240"/>
              <w:rPr>
                <w:rFonts w:ascii="Verdana" w:hAnsi="Verdana"/>
                <w:sz w:val="20"/>
                <w:szCs w:val="20"/>
              </w:rPr>
            </w:pPr>
            <w:r w:rsidRPr="2B966BEC">
              <w:rPr>
                <w:rFonts w:ascii="Verdana" w:hAnsi="Verdana"/>
                <w:b/>
                <w:bCs/>
                <w:sz w:val="20"/>
                <w:szCs w:val="20"/>
              </w:rPr>
              <w:t>Vak</w:t>
            </w:r>
            <w:r w:rsidR="001B455D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9F614A">
              <w:rPr>
                <w:rFonts w:ascii="Verdana" w:hAnsi="Verdana"/>
                <w:sz w:val="20"/>
                <w:szCs w:val="20"/>
              </w:rPr>
              <w:t>Programmeren</w:t>
            </w:r>
          </w:p>
        </w:tc>
        <w:tc>
          <w:tcPr>
            <w:tcW w:w="3676" w:type="dxa"/>
            <w:gridSpan w:val="2"/>
          </w:tcPr>
          <w:p w14:paraId="1F94B804" w14:textId="71F79D3B" w:rsidR="00D06888" w:rsidRDefault="2B966BEC" w:rsidP="2B966BEC">
            <w:pPr>
              <w:pStyle w:val="Voettekst"/>
              <w:spacing w:after="240"/>
              <w:rPr>
                <w:rFonts w:ascii="Verdana" w:hAnsi="Verdana"/>
                <w:sz w:val="20"/>
                <w:szCs w:val="20"/>
              </w:rPr>
            </w:pPr>
            <w:r w:rsidRPr="2B966BEC">
              <w:rPr>
                <w:rFonts w:ascii="Verdana" w:hAnsi="Verdana"/>
                <w:b/>
                <w:bCs/>
                <w:sz w:val="20"/>
                <w:szCs w:val="20"/>
              </w:rPr>
              <w:t xml:space="preserve">Leraar: </w:t>
            </w:r>
            <w:r w:rsidR="009F614A">
              <w:rPr>
                <w:rFonts w:ascii="Verdana" w:hAnsi="Verdana"/>
                <w:b/>
                <w:bCs/>
                <w:sz w:val="20"/>
                <w:szCs w:val="20"/>
              </w:rPr>
              <w:t xml:space="preserve">J. </w:t>
            </w:r>
            <w:proofErr w:type="spellStart"/>
            <w:r w:rsidR="009F614A">
              <w:rPr>
                <w:rFonts w:ascii="Verdana" w:hAnsi="Verdana"/>
                <w:b/>
                <w:bCs/>
                <w:sz w:val="20"/>
                <w:szCs w:val="20"/>
              </w:rPr>
              <w:t>Brackez</w:t>
            </w:r>
            <w:proofErr w:type="spellEnd"/>
          </w:p>
        </w:tc>
      </w:tr>
      <w:tr w:rsidR="00D06888" w14:paraId="14172B49" w14:textId="77777777" w:rsidTr="6F50EE21">
        <w:trPr>
          <w:trHeight w:hRule="exact" w:val="567"/>
        </w:trPr>
        <w:tc>
          <w:tcPr>
            <w:tcW w:w="2305" w:type="dxa"/>
            <w:vMerge/>
            <w:vAlign w:val="center"/>
          </w:tcPr>
          <w:p w14:paraId="4942809D" w14:textId="77777777" w:rsidR="00D06888" w:rsidRDefault="00D06888" w:rsidP="004C30FC">
            <w:pPr>
              <w:spacing w:after="240"/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74CE4A0" w14:textId="4F9F3635" w:rsidR="00D06888" w:rsidRDefault="6F50EE21" w:rsidP="2C519F22">
            <w:pPr>
              <w:pStyle w:val="Voettekst"/>
              <w:spacing w:after="240"/>
              <w:rPr>
                <w:rFonts w:ascii="Verdana" w:hAnsi="Verdana"/>
                <w:sz w:val="20"/>
                <w:szCs w:val="20"/>
              </w:rPr>
            </w:pPr>
            <w:r w:rsidRPr="6F50EE21">
              <w:rPr>
                <w:rFonts w:ascii="Verdana" w:hAnsi="Verdana"/>
                <w:b/>
                <w:bCs/>
                <w:sz w:val="20"/>
                <w:szCs w:val="20"/>
              </w:rPr>
              <w:t>Datum</w:t>
            </w:r>
            <w:r w:rsidRPr="6F50EE21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9F614A">
              <w:rPr>
                <w:rFonts w:ascii="Verdana" w:hAnsi="Verdana"/>
                <w:sz w:val="20"/>
                <w:szCs w:val="20"/>
              </w:rPr>
              <w:t>5/10/2026</w:t>
            </w:r>
          </w:p>
        </w:tc>
        <w:tc>
          <w:tcPr>
            <w:tcW w:w="3676" w:type="dxa"/>
            <w:gridSpan w:val="2"/>
            <w:tcBorders>
              <w:bottom w:val="single" w:sz="4" w:space="0" w:color="auto"/>
            </w:tcBorders>
          </w:tcPr>
          <w:p w14:paraId="7BEB7C94" w14:textId="77777777" w:rsidR="00D06888" w:rsidRDefault="2B966BEC" w:rsidP="2B966BEC">
            <w:pPr>
              <w:pStyle w:val="Voettekst"/>
              <w:spacing w:after="240"/>
              <w:rPr>
                <w:rFonts w:ascii="Verdana" w:hAnsi="Verdana"/>
                <w:sz w:val="20"/>
                <w:szCs w:val="20"/>
              </w:rPr>
            </w:pPr>
            <w:r w:rsidRPr="2B966BEC">
              <w:rPr>
                <w:rFonts w:ascii="Verdana" w:hAnsi="Verdana"/>
                <w:b/>
                <w:bCs/>
                <w:sz w:val="20"/>
                <w:szCs w:val="20"/>
              </w:rPr>
              <w:t>Cijfer</w:t>
            </w:r>
            <w:r w:rsidRPr="2B966BEC">
              <w:rPr>
                <w:rFonts w:ascii="Verdana" w:hAnsi="Verdana"/>
                <w:sz w:val="20"/>
                <w:szCs w:val="20"/>
              </w:rPr>
              <w:t xml:space="preserve">:      </w:t>
            </w:r>
          </w:p>
        </w:tc>
      </w:tr>
    </w:tbl>
    <w:p w14:paraId="57E44A30" w14:textId="77777777" w:rsidR="00D06888" w:rsidRDefault="00D06888" w:rsidP="00D06888">
      <w:pPr>
        <w:spacing w:after="240"/>
        <w:rPr>
          <w:rFonts w:ascii="Verdana" w:hAnsi="Verdana"/>
          <w:sz w:val="22"/>
          <w:szCs w:val="22"/>
        </w:rPr>
      </w:pPr>
    </w:p>
    <w:p w14:paraId="6BFEF5E4" w14:textId="14351FBE" w:rsidR="48188583" w:rsidRPr="00CA4E44" w:rsidRDefault="00CA4E44" w:rsidP="48188583">
      <w:pPr>
        <w:spacing w:after="240"/>
        <w:rPr>
          <w:rFonts w:ascii="Verdana" w:hAnsi="Verdana"/>
        </w:rPr>
      </w:pPr>
      <w:r>
        <w:rPr>
          <w:rFonts w:ascii="Verdana" w:hAnsi="Verdana"/>
        </w:rPr>
        <w:t xml:space="preserve">Logboek: </w:t>
      </w:r>
      <w:hyperlink r:id="rId5" w:history="1">
        <w:r w:rsidR="00DE680F" w:rsidRPr="00DE680F">
          <w:rPr>
            <w:rStyle w:val="Hyperlink"/>
            <w:rFonts w:ascii="Verdana" w:hAnsi="Verdana"/>
          </w:rPr>
          <w:t xml:space="preserve">EmielD3/DEDEM_QWIXX_JAARPROJECT: Jaarproject Semester 1 automatisch scoreblad QWIXX met </w:t>
        </w:r>
        <w:proofErr w:type="spellStart"/>
        <w:r w:rsidR="00DE680F" w:rsidRPr="00DE680F">
          <w:rPr>
            <w:rStyle w:val="Hyperlink"/>
            <w:rFonts w:ascii="Verdana" w:hAnsi="Verdana"/>
          </w:rPr>
          <w:t>PySimpleGui</w:t>
        </w:r>
        <w:proofErr w:type="spellEnd"/>
      </w:hyperlink>
    </w:p>
    <w:sectPr w:rsidR="48188583" w:rsidRPr="00CA4E44" w:rsidSect="008F1F8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14A"/>
    <w:rsid w:val="001B455D"/>
    <w:rsid w:val="002F7141"/>
    <w:rsid w:val="00754D8D"/>
    <w:rsid w:val="00877E3C"/>
    <w:rsid w:val="009A3391"/>
    <w:rsid w:val="009E0EE1"/>
    <w:rsid w:val="009F614A"/>
    <w:rsid w:val="00A846CF"/>
    <w:rsid w:val="00B27D10"/>
    <w:rsid w:val="00CA4E44"/>
    <w:rsid w:val="00CB590E"/>
    <w:rsid w:val="00D06888"/>
    <w:rsid w:val="00DE680F"/>
    <w:rsid w:val="00EA4573"/>
    <w:rsid w:val="00F80D49"/>
    <w:rsid w:val="14763FC5"/>
    <w:rsid w:val="2B966BEC"/>
    <w:rsid w:val="2C519F22"/>
    <w:rsid w:val="48188583"/>
    <w:rsid w:val="499EDF10"/>
    <w:rsid w:val="51019F60"/>
    <w:rsid w:val="51D29E64"/>
    <w:rsid w:val="65C8A008"/>
    <w:rsid w:val="67D80DB7"/>
    <w:rsid w:val="6F50EE21"/>
    <w:rsid w:val="77008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ED2F"/>
  <w15:chartTrackingRefBased/>
  <w15:docId w15:val="{73A1F660-B4E3-4559-97B3-24D6E0EE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068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D06888"/>
    <w:pPr>
      <w:spacing w:after="0" w:line="240" w:lineRule="auto"/>
    </w:pPr>
    <w:rPr>
      <w:lang w:val="nl-B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Voettekst">
    <w:name w:val="footer"/>
    <w:basedOn w:val="Standaard"/>
    <w:link w:val="VoettekstChar"/>
    <w:uiPriority w:val="99"/>
    <w:unhideWhenUsed/>
    <w:rsid w:val="00D06888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VoettekstChar">
    <w:name w:val="Voettekst Char"/>
    <w:basedOn w:val="Standaardalinea-lettertype"/>
    <w:link w:val="Voettekst"/>
    <w:uiPriority w:val="99"/>
    <w:rsid w:val="00D06888"/>
    <w:rPr>
      <w:rFonts w:eastAsiaTheme="minorEastAsia"/>
    </w:rPr>
  </w:style>
  <w:style w:type="character" w:styleId="Tekstvantijdelijkeaanduiding">
    <w:name w:val="Placeholder Text"/>
    <w:basedOn w:val="Standaardalinea-lettertype"/>
    <w:uiPriority w:val="99"/>
    <w:semiHidden/>
    <w:rsid w:val="00D06888"/>
    <w:rPr>
      <w:color w:val="808080"/>
    </w:rPr>
  </w:style>
  <w:style w:type="character" w:styleId="Hyperlink">
    <w:name w:val="Hyperlink"/>
    <w:basedOn w:val="Standaardalinea-lettertype"/>
    <w:uiPriority w:val="99"/>
    <w:unhideWhenUsed/>
    <w:rsid w:val="00DE680F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E6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mielD3/DEDEM_QWIXX_JAARPROJECT" TargetMode="Externa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iel.dedrij\Documents\Aangepaste%20Office-sjablonen\sjabloon%20toetsenblad%20zonder%20zelfevaluati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BE4E916F1048D287B4CC912B50460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0F095E1-9E15-4AA2-84C0-341A6216D1FA}"/>
      </w:docPartPr>
      <w:docPartBody>
        <w:p w:rsidR="00732BE7" w:rsidRDefault="00732BE7">
          <w:pPr>
            <w:pStyle w:val="76BE4E916F1048D287B4CC912B504609"/>
          </w:pPr>
          <w:r w:rsidRPr="00762454">
            <w:rPr>
              <w:rStyle w:val="Tekstvantijdelijkeaanduiding"/>
            </w:rPr>
            <w:t>Klik hier als u tekst wilt invoeren.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E7"/>
    <w:rsid w:val="00576EFE"/>
    <w:rsid w:val="00715841"/>
    <w:rsid w:val="00732BE7"/>
    <w:rsid w:val="00B27D10"/>
    <w:rsid w:val="00CB590E"/>
    <w:rsid w:val="00F8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customStyle="1" w:styleId="76BE4E916F1048D287B4CC912B504609">
    <w:name w:val="76BE4E916F1048D287B4CC912B5046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sjabloon toetsenblad zonder zelfevaluatie.dotx</Template>
  <TotalTime>3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Dedrij</dc:creator>
  <cp:keywords/>
  <dc:description/>
  <cp:lastModifiedBy>Emiel Dedrij</cp:lastModifiedBy>
  <cp:revision>3</cp:revision>
  <dcterms:created xsi:type="dcterms:W3CDTF">2026-10-05T08:39:00Z</dcterms:created>
  <dcterms:modified xsi:type="dcterms:W3CDTF">2026-10-08T10:59:00Z</dcterms:modified>
</cp:coreProperties>
</file>